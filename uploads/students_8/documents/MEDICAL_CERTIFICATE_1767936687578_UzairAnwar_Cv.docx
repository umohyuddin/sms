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122" w:type="pct"/>
        <w:tblCellMar>
          <w:left w:w="0" w:type="dxa"/>
          <w:bottom w:w="115" w:type="dxa"/>
          <w:right w:w="0" w:type="dxa"/>
        </w:tblCellMar>
        <w:tblLook w:val="04A0" w:firstRow="1" w:lastRow="0" w:firstColumn="1" w:lastColumn="0" w:noHBand="0" w:noVBand="1"/>
        <w:tblDescription w:val="Layout table for name, contact info, and objective"/>
      </w:tblPr>
      <w:tblGrid>
        <w:gridCol w:w="9588"/>
      </w:tblGrid>
      <w:tr w:rsidR="00692703" w:rsidRPr="00CF1A49" w:rsidTr="00B91847">
        <w:trPr>
          <w:trHeight w:hRule="exact" w:val="2250"/>
        </w:trPr>
        <w:tc>
          <w:tcPr>
            <w:tcW w:w="9588" w:type="dxa"/>
            <w:tcMar>
              <w:top w:w="0" w:type="dxa"/>
              <w:bottom w:w="0" w:type="dxa"/>
            </w:tcMar>
          </w:tcPr>
          <w:p w:rsidR="00692703" w:rsidRPr="0013637B" w:rsidRDefault="0013637B" w:rsidP="00913946">
            <w:pPr>
              <w:pStyle w:val="Title"/>
              <w:rPr>
                <w:sz w:val="48"/>
              </w:rPr>
            </w:pPr>
            <w:r w:rsidRPr="0013637B">
              <w:rPr>
                <w:sz w:val="48"/>
              </w:rPr>
              <w:t>UZAIR</w:t>
            </w:r>
            <w:r w:rsidR="00692703" w:rsidRPr="0013637B">
              <w:rPr>
                <w:sz w:val="48"/>
              </w:rPr>
              <w:t xml:space="preserve"> </w:t>
            </w:r>
            <w:r w:rsidRPr="0013637B">
              <w:rPr>
                <w:rStyle w:val="IntenseEmphasis"/>
                <w:sz w:val="48"/>
              </w:rPr>
              <w:t>ANWaR</w:t>
            </w:r>
          </w:p>
          <w:p w:rsidR="00692703" w:rsidRPr="00CF1A49" w:rsidRDefault="005D6515" w:rsidP="00913946">
            <w:pPr>
              <w:pStyle w:val="ContactInfo"/>
              <w:contextualSpacing w:val="0"/>
            </w:pPr>
            <w:sdt>
              <w:sdtPr>
                <w:alias w:val="Enter address:"/>
                <w:tag w:val="Enter address:"/>
                <w:id w:val="352083995"/>
                <w:placeholder>
                  <w:docPart w:val="E669C21AACCE49D285695C7ABA0A35E7"/>
                </w:placeholder>
                <w:temporary/>
                <w:showingPlcHdr/>
                <w15:appearance w15:val="hidden"/>
              </w:sdtPr>
              <w:sdtEndPr/>
              <w:sdtContent>
                <w:r w:rsidR="00C57FC6" w:rsidRPr="00CF1A49">
                  <w:t>Address</w:t>
                </w:r>
              </w:sdtContent>
            </w:sdt>
            <w:r w:rsidR="0013637B">
              <w:t xml:space="preserve"> : Lahore  Pakistan</w:t>
            </w:r>
            <w:r w:rsidR="00692703" w:rsidRPr="00CF1A49">
              <w:t xml:space="preserve"> </w:t>
            </w:r>
            <w:r w:rsidR="0013637B">
              <w:br/>
            </w:r>
            <w:r w:rsidR="00692703" w:rsidRPr="00CF1A49">
              <w:t xml:space="preserve"> </w:t>
            </w:r>
            <w:sdt>
              <w:sdtPr>
                <w:alias w:val="Enter phone:"/>
                <w:tag w:val="Enter phone:"/>
                <w:id w:val="-1993482697"/>
                <w:placeholder>
                  <w:docPart w:val="EFAE40912E1E4F7B81E15F3306DFB478"/>
                </w:placeholder>
                <w:temporary/>
                <w:showingPlcHdr/>
                <w15:appearance w15:val="hidden"/>
              </w:sdtPr>
              <w:sdtEndPr/>
              <w:sdtContent>
                <w:r w:rsidR="00C57FC6" w:rsidRPr="00CF1A49">
                  <w:t>Phone</w:t>
                </w:r>
              </w:sdtContent>
            </w:sdt>
            <w:r w:rsidR="0013637B">
              <w:t xml:space="preserve"> :+923366312299 </w:t>
            </w:r>
          </w:p>
          <w:p w:rsidR="00692703" w:rsidRDefault="005D6515" w:rsidP="0013637B">
            <w:pPr>
              <w:pStyle w:val="ContactInfoEmphasis"/>
              <w:contextualSpacing w:val="0"/>
            </w:pPr>
            <w:sdt>
              <w:sdtPr>
                <w:alias w:val="Enter email:"/>
                <w:tag w:val="Enter email:"/>
                <w:id w:val="1154873695"/>
                <w:placeholder>
                  <w:docPart w:val="EA770B22D1634D0E8C0C10C106C40C27"/>
                </w:placeholder>
                <w:temporary/>
                <w:showingPlcHdr/>
                <w15:appearance w15:val="hidden"/>
              </w:sdtPr>
              <w:sdtEndPr/>
              <w:sdtContent>
                <w:r w:rsidR="00C57FC6" w:rsidRPr="00CF1A49">
                  <w:t>Email</w:t>
                </w:r>
              </w:sdtContent>
            </w:sdt>
            <w:r w:rsidR="00692703" w:rsidRPr="00CF1A49">
              <w:t xml:space="preserve"> </w:t>
            </w:r>
            <w:r w:rsidR="0013637B">
              <w:t xml:space="preserve">: </w:t>
            </w:r>
            <w:hyperlink r:id="rId7" w:history="1">
              <w:r w:rsidR="0013637B" w:rsidRPr="0013637B">
                <w:t>uzairanwar2299@gmail.com</w:t>
              </w:r>
            </w:hyperlink>
            <w:r w:rsidR="0013637B">
              <w:br/>
            </w:r>
            <w:r w:rsidR="00692703" w:rsidRPr="00CF1A49">
              <w:t xml:space="preserve"> </w:t>
            </w:r>
            <w:sdt>
              <w:sdtPr>
                <w:alias w:val="Enter LinkedIn profile:"/>
                <w:tag w:val="Enter LinkedIn profile:"/>
                <w:id w:val="-1332902444"/>
                <w:placeholder>
                  <w:docPart w:val="93E3D515A6674D7E96F1A0A68C3967E0"/>
                </w:placeholder>
                <w:temporary/>
                <w:showingPlcHdr/>
                <w15:appearance w15:val="hidden"/>
              </w:sdtPr>
              <w:sdtEndPr/>
              <w:sdtContent>
                <w:r w:rsidR="00C57FC6" w:rsidRPr="0013637B">
                  <w:t>LinkedIn Profile</w:t>
                </w:r>
              </w:sdtContent>
            </w:sdt>
            <w:r w:rsidR="00692703" w:rsidRPr="0013637B">
              <w:t xml:space="preserve"> </w:t>
            </w:r>
            <w:r w:rsidR="0013637B" w:rsidRPr="0013637B">
              <w:t xml:space="preserve">: </w:t>
            </w:r>
            <w:hyperlink r:id="rId8" w:history="1">
              <w:proofErr w:type="spellStart"/>
              <w:r w:rsidR="0013637B" w:rsidRPr="0013637B">
                <w:t>Uzair</w:t>
              </w:r>
              <w:proofErr w:type="spellEnd"/>
              <w:r w:rsidR="0013637B" w:rsidRPr="0013637B">
                <w:t xml:space="preserve"> Anwar</w:t>
              </w:r>
            </w:hyperlink>
            <w:r w:rsidR="0013637B">
              <w:t xml:space="preserve"> </w:t>
            </w:r>
          </w:p>
          <w:p w:rsidR="00B91847" w:rsidRDefault="00B91847" w:rsidP="0013637B">
            <w:pPr>
              <w:pStyle w:val="ContactInfoEmphasis"/>
              <w:contextualSpacing w:val="0"/>
            </w:pPr>
          </w:p>
          <w:p w:rsidR="00B91847" w:rsidRDefault="00B91847" w:rsidP="0013637B">
            <w:pPr>
              <w:pStyle w:val="ContactInfoEmphasis"/>
              <w:contextualSpacing w:val="0"/>
            </w:pPr>
          </w:p>
          <w:p w:rsidR="00B91847" w:rsidRPr="00CF1A49" w:rsidRDefault="00B91847" w:rsidP="0013637B">
            <w:pPr>
              <w:pStyle w:val="ContactInfoEmphasis"/>
              <w:contextualSpacing w:val="0"/>
            </w:pPr>
          </w:p>
        </w:tc>
      </w:tr>
      <w:tr w:rsidR="009571D8" w:rsidRPr="00CF1A49" w:rsidTr="00B91847">
        <w:trPr>
          <w:trHeight w:val="901"/>
        </w:trPr>
        <w:tc>
          <w:tcPr>
            <w:tcW w:w="9588" w:type="dxa"/>
            <w:tcMar>
              <w:top w:w="432" w:type="dxa"/>
            </w:tcMar>
          </w:tcPr>
          <w:p w:rsidR="001755A8" w:rsidRPr="00CF1A49" w:rsidRDefault="0013637B" w:rsidP="00913946">
            <w:pPr>
              <w:contextualSpacing w:val="0"/>
            </w:pPr>
            <w:r w:rsidRPr="00C66D21">
              <w:rPr>
                <w:sz w:val="24"/>
                <w:szCs w:val="24"/>
              </w:rPr>
              <w:t>Passionate Java Developer with experience in Spring Boot, Hibernate, and Java Core. Looking for a role to build efficient, secure, and scalable backend systems while growing my skills in a collaborative environment.</w:t>
            </w:r>
          </w:p>
        </w:tc>
      </w:tr>
    </w:tbl>
    <w:p w:rsidR="004E01EB" w:rsidRPr="00CF1A49" w:rsidRDefault="005D6515" w:rsidP="004E01EB">
      <w:pPr>
        <w:pStyle w:val="Heading1"/>
      </w:pPr>
      <w:sdt>
        <w:sdtPr>
          <w:alias w:val="Experience:"/>
          <w:tag w:val="Experience:"/>
          <w:id w:val="-1983300934"/>
          <w:placeholder>
            <w:docPart w:val="52BB0A82FB9F46C5BD003BA55FF8DB7C"/>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rsidTr="00D66A52">
        <w:tc>
          <w:tcPr>
            <w:tcW w:w="9355" w:type="dxa"/>
          </w:tcPr>
          <w:p w:rsidR="001D0BF1" w:rsidRPr="00CF1A49" w:rsidRDefault="0013637B" w:rsidP="001D0BF1">
            <w:pPr>
              <w:pStyle w:val="Heading3"/>
              <w:contextualSpacing w:val="0"/>
              <w:outlineLvl w:val="2"/>
            </w:pPr>
            <w:r>
              <w:t>11/21 - Present</w:t>
            </w:r>
          </w:p>
          <w:p w:rsidR="001D0BF1" w:rsidRPr="0013637B" w:rsidRDefault="0013637B" w:rsidP="001D0BF1">
            <w:pPr>
              <w:pStyle w:val="Heading2"/>
              <w:outlineLvl w:val="1"/>
              <w:rPr>
                <w:b w:val="0"/>
                <w:smallCaps/>
                <w:color w:val="595959" w:themeColor="text1" w:themeTint="A6"/>
              </w:rPr>
            </w:pPr>
            <w:r>
              <w:t xml:space="preserve">Software Engineer, </w:t>
            </w:r>
            <w:r w:rsidRPr="0013637B">
              <w:rPr>
                <w:b w:val="0"/>
                <w:smallCaps/>
                <w:color w:val="595959" w:themeColor="text1" w:themeTint="A6"/>
              </w:rPr>
              <w:t>Expertflow - Software for Customer Care</w:t>
            </w:r>
          </w:p>
          <w:p w:rsidR="004B2F34" w:rsidRPr="004B2F34" w:rsidRDefault="004B2F34" w:rsidP="004B2F34">
            <w:r w:rsidRPr="004B2F34">
              <w:rPr>
                <w:bCs/>
              </w:rPr>
              <w:t xml:space="preserve">As a Java Spring Boot Developer at </w:t>
            </w:r>
            <w:proofErr w:type="spellStart"/>
            <w:r w:rsidRPr="004B2F34">
              <w:rPr>
                <w:bCs/>
              </w:rPr>
              <w:t>Expertflow</w:t>
            </w:r>
            <w:proofErr w:type="spellEnd"/>
            <w:r>
              <w:t>, D</w:t>
            </w:r>
            <w:r w:rsidRPr="004B2F34">
              <w:t>esign and develop scalable backend services using Java Spring Boot, ensuring seamless system integration and high-performance application behavior. I also utilize JavaScript technologies for backend development and integration tasks across various projects.</w:t>
            </w:r>
          </w:p>
          <w:p w:rsidR="004B2F34" w:rsidRPr="004B2F34" w:rsidRDefault="004B2F34" w:rsidP="004B2F34">
            <w:r w:rsidRPr="004B2F34">
              <w:t xml:space="preserve">In addition to building robust APIs and service layers, </w:t>
            </w:r>
            <w:proofErr w:type="gramStart"/>
            <w:r w:rsidRPr="004B2F34">
              <w:t>I’ve</w:t>
            </w:r>
            <w:proofErr w:type="gramEnd"/>
            <w:r w:rsidRPr="004B2F34">
              <w:t xml:space="preserve"> contributed to projects involving </w:t>
            </w:r>
            <w:r w:rsidRPr="004B2F34">
              <w:rPr>
                <w:b/>
                <w:bCs/>
              </w:rPr>
              <w:t>Computer Telephony Integration (CTI)</w:t>
            </w:r>
            <w:r w:rsidRPr="004B2F34">
              <w:t>, enabling real-time communication between telephony systems and customer-facing applications. My work in CTI has helped enhance contact center capabilities such as screen pops, call routing, and agent desktop integration — improving customer service efficiency and operational workflows.</w:t>
            </w:r>
          </w:p>
          <w:p w:rsidR="001E3120" w:rsidRPr="00CF1A49" w:rsidRDefault="001E3120" w:rsidP="001D0BF1">
            <w:pPr>
              <w:contextualSpacing w:val="0"/>
            </w:pPr>
          </w:p>
        </w:tc>
      </w:tr>
      <w:tr w:rsidR="00F61DF9" w:rsidRPr="00CF1A49" w:rsidTr="00F61DF9">
        <w:tc>
          <w:tcPr>
            <w:tcW w:w="9355" w:type="dxa"/>
            <w:tcMar>
              <w:top w:w="216" w:type="dxa"/>
            </w:tcMar>
          </w:tcPr>
          <w:p w:rsidR="00F61DF9" w:rsidRPr="00CF1A49" w:rsidRDefault="00D661CF" w:rsidP="00F61DF9">
            <w:pPr>
              <w:pStyle w:val="Heading3"/>
              <w:contextualSpacing w:val="0"/>
              <w:outlineLvl w:val="2"/>
            </w:pPr>
            <w:r>
              <w:rPr>
                <w:bCs/>
              </w:rPr>
              <w:t>04</w:t>
            </w:r>
            <w:r w:rsidR="004B2F34" w:rsidRPr="004B2F34">
              <w:rPr>
                <w:bCs/>
              </w:rPr>
              <w:t>/20</w:t>
            </w:r>
            <w:r w:rsidR="004B2F34">
              <w:rPr>
                <w:bCs/>
              </w:rPr>
              <w:t xml:space="preserve"> </w:t>
            </w:r>
            <w:r w:rsidR="004B2F34" w:rsidRPr="004B2F34">
              <w:rPr>
                <w:bCs/>
              </w:rPr>
              <w:t>–</w:t>
            </w:r>
            <w:r w:rsidR="004B2F34">
              <w:rPr>
                <w:bCs/>
              </w:rPr>
              <w:t xml:space="preserve"> </w:t>
            </w:r>
            <w:r>
              <w:rPr>
                <w:bCs/>
              </w:rPr>
              <w:t>06</w:t>
            </w:r>
            <w:r w:rsidR="004B2F34" w:rsidRPr="004B2F34">
              <w:rPr>
                <w:bCs/>
              </w:rPr>
              <w:t>/21</w:t>
            </w:r>
          </w:p>
          <w:p w:rsidR="00F61DF9" w:rsidRPr="00CF1A49" w:rsidRDefault="004B2F34" w:rsidP="00F61DF9">
            <w:pPr>
              <w:pStyle w:val="Heading2"/>
              <w:contextualSpacing w:val="0"/>
              <w:outlineLvl w:val="1"/>
            </w:pPr>
            <w:r>
              <w:t>SOFTWaRe Engineer</w:t>
            </w:r>
            <w:r w:rsidR="00F61DF9" w:rsidRPr="00CF1A49">
              <w:t xml:space="preserve">, </w:t>
            </w:r>
            <w:r w:rsidRPr="004B2F34">
              <w:rPr>
                <w:b w:val="0"/>
                <w:smallCaps/>
                <w:color w:val="595959" w:themeColor="text1" w:themeTint="A6"/>
              </w:rPr>
              <w:t>Xeven Solutions (Pvt) Ltd.</w:t>
            </w:r>
          </w:p>
          <w:p w:rsidR="004B2F34" w:rsidRDefault="004B2F34" w:rsidP="00F61DF9">
            <w:r w:rsidRPr="004B2F34">
              <w:t xml:space="preserve">Developed and maintained web applications using </w:t>
            </w:r>
            <w:r w:rsidRPr="004B2F34">
              <w:rPr>
                <w:b/>
                <w:bCs/>
              </w:rPr>
              <w:t>ASP.NET Core</w:t>
            </w:r>
            <w:r w:rsidRPr="004B2F34">
              <w:t xml:space="preserve"> and </w:t>
            </w:r>
            <w:r w:rsidRPr="004B2F34">
              <w:rPr>
                <w:b/>
                <w:bCs/>
              </w:rPr>
              <w:t>C#</w:t>
            </w:r>
            <w:r w:rsidRPr="004B2F34">
              <w:t>. Collaborated with cross-functional teams to deliver scalable solutions, implement RESTful APIs, and optimize system performance.</w:t>
            </w:r>
          </w:p>
          <w:p w:rsidR="004B2F34" w:rsidRDefault="004B2F34" w:rsidP="00F61DF9"/>
          <w:p w:rsidR="004B2F34" w:rsidRPr="00CF1A49" w:rsidRDefault="00D661CF" w:rsidP="004B2F34">
            <w:pPr>
              <w:pStyle w:val="Heading3"/>
              <w:contextualSpacing w:val="0"/>
              <w:outlineLvl w:val="2"/>
            </w:pPr>
            <w:r>
              <w:rPr>
                <w:bCs/>
              </w:rPr>
              <w:t>08/20–04/21</w:t>
            </w:r>
          </w:p>
          <w:p w:rsidR="004B2F34" w:rsidRPr="00CF1A49" w:rsidRDefault="004B2F34" w:rsidP="004B2F34">
            <w:pPr>
              <w:pStyle w:val="Heading2"/>
              <w:contextualSpacing w:val="0"/>
              <w:outlineLvl w:val="1"/>
            </w:pPr>
            <w:r>
              <w:t>Junior SOFTWaRe Engineer</w:t>
            </w:r>
            <w:r w:rsidRPr="00CF1A49">
              <w:t xml:space="preserve">, </w:t>
            </w:r>
            <w:r w:rsidRPr="004B2F34">
              <w:rPr>
                <w:b w:val="0"/>
                <w:smallCaps/>
                <w:color w:val="595959" w:themeColor="text1" w:themeTint="A6"/>
              </w:rPr>
              <w:t>MDVision Pakistan</w:t>
            </w:r>
          </w:p>
          <w:p w:rsidR="004B2F34" w:rsidRDefault="004B2F34" w:rsidP="004B2F34">
            <w:r w:rsidRPr="004B2F34">
              <w:t xml:space="preserve">Worked on </w:t>
            </w:r>
            <w:proofErr w:type="spellStart"/>
            <w:r w:rsidRPr="004B2F34">
              <w:t>MDVision</w:t>
            </w:r>
            <w:proofErr w:type="spellEnd"/>
            <w:r w:rsidRPr="004B2F34">
              <w:t xml:space="preserve"> EMR (Electronic Medical Records) system using </w:t>
            </w:r>
            <w:r w:rsidRPr="00D661CF">
              <w:rPr>
                <w:b/>
              </w:rPr>
              <w:t>ASP.NET Web Forms</w:t>
            </w:r>
            <w:r w:rsidRPr="004B2F34">
              <w:t>, contributing to patient data management, appointment scheduling, and system enhancements.</w:t>
            </w:r>
          </w:p>
          <w:p w:rsidR="00D661CF" w:rsidRDefault="00D661CF" w:rsidP="00D661CF">
            <w:pPr>
              <w:pStyle w:val="Heading3"/>
              <w:contextualSpacing w:val="0"/>
              <w:outlineLvl w:val="2"/>
              <w:rPr>
                <w:bCs/>
              </w:rPr>
            </w:pPr>
          </w:p>
          <w:p w:rsidR="00D661CF" w:rsidRPr="00CF1A49" w:rsidRDefault="00D661CF" w:rsidP="00D661CF">
            <w:pPr>
              <w:pStyle w:val="Heading3"/>
              <w:contextualSpacing w:val="0"/>
              <w:outlineLvl w:val="2"/>
            </w:pPr>
            <w:r>
              <w:rPr>
                <w:bCs/>
              </w:rPr>
              <w:t>06/20–08</w:t>
            </w:r>
            <w:r w:rsidRPr="004B2F34">
              <w:rPr>
                <w:bCs/>
              </w:rPr>
              <w:t>/20</w:t>
            </w:r>
          </w:p>
          <w:p w:rsidR="00D661CF" w:rsidRPr="00CF1A49" w:rsidRDefault="00D661CF" w:rsidP="00D661CF">
            <w:pPr>
              <w:pStyle w:val="Heading2"/>
              <w:contextualSpacing w:val="0"/>
              <w:outlineLvl w:val="1"/>
            </w:pPr>
            <w:r>
              <w:t>INTernSHIP</w:t>
            </w:r>
            <w:r w:rsidRPr="00CF1A49">
              <w:t xml:space="preserve">, </w:t>
            </w:r>
            <w:r w:rsidRPr="00D661CF">
              <w:rPr>
                <w:b w:val="0"/>
                <w:smallCaps/>
                <w:color w:val="595959" w:themeColor="text1" w:themeTint="A6"/>
              </w:rPr>
              <w:t>Dynovative Solution PVT Ltd</w:t>
            </w:r>
          </w:p>
          <w:p w:rsidR="00D661CF" w:rsidRDefault="00D661CF" w:rsidP="00D661CF">
            <w:r>
              <w:t xml:space="preserve">During my internship at </w:t>
            </w:r>
            <w:proofErr w:type="spellStart"/>
            <w:r>
              <w:rPr>
                <w:rStyle w:val="Strong"/>
              </w:rPr>
              <w:t>Dynovative</w:t>
            </w:r>
            <w:proofErr w:type="spellEnd"/>
            <w:r>
              <w:rPr>
                <w:rStyle w:val="Strong"/>
              </w:rPr>
              <w:t xml:space="preserve"> Solution Pvt. Ltd</w:t>
            </w:r>
            <w:r>
              <w:t xml:space="preserve">, I gained hands-on experience in software development using </w:t>
            </w:r>
            <w:r>
              <w:rPr>
                <w:rStyle w:val="Strong"/>
              </w:rPr>
              <w:t>C# and .NET technologies</w:t>
            </w:r>
            <w:r>
              <w:t>. I worked on building and maintaining backend services, developing web applications, and performing debugging and code optimization tasks.</w:t>
            </w:r>
          </w:p>
        </w:tc>
      </w:tr>
    </w:tbl>
    <w:p w:rsidR="00DA59AA" w:rsidRPr="00CF1A49" w:rsidRDefault="0029131F" w:rsidP="0097790C">
      <w:pPr>
        <w:pStyle w:val="Heading1"/>
      </w:pPr>
      <w:r>
        <w:lastRenderedPageBreak/>
        <w:t>Projects</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rsidTr="0013637B">
        <w:tc>
          <w:tcPr>
            <w:tcW w:w="9290" w:type="dxa"/>
          </w:tcPr>
          <w:p w:rsidR="001D0BF1" w:rsidRPr="00CF1A49" w:rsidRDefault="0029131F" w:rsidP="001D0BF1">
            <w:pPr>
              <w:pStyle w:val="Heading3"/>
              <w:contextualSpacing w:val="0"/>
              <w:outlineLvl w:val="2"/>
            </w:pPr>
            <w:r>
              <w:t>webEx cc integration with zoho crm</w:t>
            </w:r>
          </w:p>
          <w:p w:rsidR="001D0BF1" w:rsidRPr="0051161C" w:rsidRDefault="0029131F" w:rsidP="001D0BF1">
            <w:pPr>
              <w:pStyle w:val="Heading2"/>
              <w:contextualSpacing w:val="0"/>
              <w:outlineLvl w:val="1"/>
              <w:rPr>
                <w:sz w:val="24"/>
              </w:rPr>
            </w:pPr>
            <w:r w:rsidRPr="0051161C">
              <w:rPr>
                <w:bCs/>
                <w:sz w:val="22"/>
                <w:szCs w:val="24"/>
              </w:rPr>
              <w:t>Technology</w:t>
            </w:r>
            <w:r w:rsidRPr="0051161C">
              <w:rPr>
                <w:sz w:val="22"/>
                <w:szCs w:val="24"/>
              </w:rPr>
              <w:t>: Webex CC, Zoho CRM, API Integration, JAVASCRIPT</w:t>
            </w:r>
          </w:p>
          <w:p w:rsidR="007538DC" w:rsidRPr="00CF1A49" w:rsidRDefault="0029131F" w:rsidP="0029131F">
            <w:pPr>
              <w:contextualSpacing w:val="0"/>
            </w:pPr>
            <w:r>
              <w:t xml:space="preserve">I successfully integrated </w:t>
            </w:r>
            <w:proofErr w:type="spellStart"/>
            <w:r>
              <w:rPr>
                <w:rStyle w:val="Strong"/>
              </w:rPr>
              <w:t>Webex</w:t>
            </w:r>
            <w:proofErr w:type="spellEnd"/>
            <w:r>
              <w:rPr>
                <w:rStyle w:val="Strong"/>
              </w:rPr>
              <w:t xml:space="preserve"> Contact Center</w:t>
            </w:r>
            <w:r>
              <w:t xml:space="preserve"> with </w:t>
            </w:r>
            <w:proofErr w:type="spellStart"/>
            <w:r>
              <w:rPr>
                <w:rStyle w:val="Strong"/>
              </w:rPr>
              <w:t>Zoho</w:t>
            </w:r>
            <w:proofErr w:type="spellEnd"/>
            <w:r>
              <w:rPr>
                <w:rStyle w:val="Strong"/>
              </w:rPr>
              <w:t xml:space="preserve"> CRM</w:t>
            </w:r>
            <w:r>
              <w:t>, enabling real-time communication and seamless customer data synchronization between the platforms. I was responsible for ensuring the stability and performance of the integration through testing and troubleshooting, contributing to a reliable and efficient solution tailored for business communication needs.</w:t>
            </w:r>
          </w:p>
        </w:tc>
      </w:tr>
      <w:tr w:rsidR="00F61DF9" w:rsidRPr="00CF1A49" w:rsidTr="0013637B">
        <w:tc>
          <w:tcPr>
            <w:tcW w:w="9290" w:type="dxa"/>
            <w:tcMar>
              <w:top w:w="216" w:type="dxa"/>
            </w:tcMar>
          </w:tcPr>
          <w:p w:rsidR="00F61DF9" w:rsidRPr="00CF1A49" w:rsidRDefault="0029131F" w:rsidP="00F61DF9">
            <w:pPr>
              <w:pStyle w:val="Heading3"/>
              <w:contextualSpacing w:val="0"/>
              <w:outlineLvl w:val="2"/>
            </w:pPr>
            <w:r>
              <w:t>Expertflow Cc</w:t>
            </w:r>
            <w:r w:rsidRPr="0029131F">
              <w:t xml:space="preserve"> Integration with FNB</w:t>
            </w:r>
            <w:r w:rsidR="0051161C">
              <w:t xml:space="preserve"> (First National Bank SA)</w:t>
            </w:r>
            <w:r w:rsidRPr="0029131F">
              <w:t xml:space="preserve"> Framework</w:t>
            </w:r>
          </w:p>
          <w:p w:rsidR="00F61DF9" w:rsidRPr="00CF1A49" w:rsidRDefault="0051161C" w:rsidP="00F61DF9">
            <w:pPr>
              <w:pStyle w:val="Heading2"/>
              <w:contextualSpacing w:val="0"/>
              <w:outlineLvl w:val="1"/>
            </w:pPr>
            <w:r w:rsidRPr="0051161C">
              <w:rPr>
                <w:bCs/>
                <w:sz w:val="22"/>
                <w:szCs w:val="24"/>
              </w:rPr>
              <w:t>Technology</w:t>
            </w:r>
            <w:r w:rsidRPr="0051161C">
              <w:rPr>
                <w:sz w:val="22"/>
                <w:szCs w:val="24"/>
              </w:rPr>
              <w:t>: Spring Boot, Java, Expertflow Chat, FNB Framework (OCEP)</w:t>
            </w:r>
          </w:p>
          <w:p w:rsidR="0051161C" w:rsidRDefault="0051161C" w:rsidP="0051161C">
            <w:r>
              <w:t xml:space="preserve">Worked for 2 years on integrating </w:t>
            </w:r>
            <w:proofErr w:type="spellStart"/>
            <w:proofErr w:type="gramStart"/>
            <w:r w:rsidRPr="0051161C">
              <w:rPr>
                <w:b/>
              </w:rPr>
              <w:t>Expertflow’s</w:t>
            </w:r>
            <w:proofErr w:type="spellEnd"/>
            <w:r w:rsidRPr="0051161C">
              <w:rPr>
                <w:b/>
              </w:rPr>
              <w:t xml:space="preserve">  Contact</w:t>
            </w:r>
            <w:proofErr w:type="gramEnd"/>
            <w:r w:rsidRPr="0051161C">
              <w:rPr>
                <w:b/>
              </w:rPr>
              <w:t xml:space="preserve"> Centre solution</w:t>
            </w:r>
            <w:r>
              <w:t xml:space="preserve"> with the </w:t>
            </w:r>
            <w:r w:rsidRPr="0051161C">
              <w:rPr>
                <w:b/>
              </w:rPr>
              <w:t>FNB framework OCEP</w:t>
            </w:r>
            <w:r>
              <w:t>, handling end-to-end development, customer coordination, and integration testing. Delivered seamless communication and data exchange by building scalable backend services with Spring Boot. Collaborated closely with the client to meet requirements and resolve technical challenges, ensuring smooth deployment and high-quality integration.</w:t>
            </w:r>
            <w:r>
              <w:br/>
            </w:r>
          </w:p>
          <w:p w:rsidR="0051161C" w:rsidRPr="00CF1A49" w:rsidRDefault="0051161C" w:rsidP="0051161C">
            <w:pPr>
              <w:pStyle w:val="Heading2"/>
              <w:contextualSpacing w:val="0"/>
              <w:outlineLvl w:val="1"/>
            </w:pPr>
            <w:r w:rsidRPr="0051161C">
              <w:rPr>
                <w:color w:val="595959" w:themeColor="text1" w:themeTint="A6"/>
                <w:sz w:val="22"/>
                <w:szCs w:val="24"/>
              </w:rPr>
              <w:t>Ufone Customer Ticketing System</w:t>
            </w:r>
            <w:r>
              <w:rPr>
                <w:color w:val="595959" w:themeColor="text1" w:themeTint="A6"/>
                <w:sz w:val="22"/>
                <w:szCs w:val="24"/>
              </w:rPr>
              <w:br/>
            </w:r>
            <w:r w:rsidRPr="0051161C">
              <w:rPr>
                <w:bCs/>
                <w:sz w:val="22"/>
                <w:szCs w:val="24"/>
              </w:rPr>
              <w:t>Technology: Angul</w:t>
            </w:r>
            <w:r>
              <w:rPr>
                <w:bCs/>
                <w:sz w:val="22"/>
                <w:szCs w:val="24"/>
              </w:rPr>
              <w:t>ar</w:t>
            </w:r>
          </w:p>
          <w:p w:rsidR="0051161C" w:rsidRDefault="0051161C" w:rsidP="0051161C">
            <w:r>
              <w:t xml:space="preserve">Worked as a Frontend Developer on </w:t>
            </w:r>
            <w:proofErr w:type="spellStart"/>
            <w:r>
              <w:t>Ufone’s</w:t>
            </w:r>
            <w:proofErr w:type="spellEnd"/>
            <w:r>
              <w:t xml:space="preserve"> customer ticketing </w:t>
            </w:r>
            <w:proofErr w:type="gramStart"/>
            <w:r>
              <w:t>system using</w:t>
            </w:r>
            <w:proofErr w:type="gramEnd"/>
            <w:r>
              <w:t xml:space="preserve"> Angular. Built responsive UI components, integrated RESTful APIs for real-time customer data, and implemented features to log interactions and assist agents with query handling. Focused on performance and cross-browser compatibility.</w:t>
            </w:r>
          </w:p>
          <w:p w:rsidR="003C5659" w:rsidRDefault="003C5659" w:rsidP="0051161C"/>
          <w:p w:rsidR="003C5659" w:rsidRPr="00CF1A49" w:rsidRDefault="003C5659" w:rsidP="003C5659">
            <w:pPr>
              <w:pStyle w:val="Heading2"/>
              <w:contextualSpacing w:val="0"/>
              <w:outlineLvl w:val="1"/>
            </w:pPr>
            <w:r w:rsidRPr="003C5659">
              <w:rPr>
                <w:color w:val="595959" w:themeColor="text1" w:themeTint="A6"/>
                <w:sz w:val="22"/>
                <w:szCs w:val="24"/>
              </w:rPr>
              <w:t>Expertflow USD CTI Connector</w:t>
            </w:r>
            <w:r>
              <w:rPr>
                <w:color w:val="595959" w:themeColor="text1" w:themeTint="A6"/>
                <w:sz w:val="22"/>
                <w:szCs w:val="24"/>
              </w:rPr>
              <w:br/>
            </w:r>
            <w:r>
              <w:rPr>
                <w:bCs/>
                <w:sz w:val="22"/>
                <w:szCs w:val="24"/>
              </w:rPr>
              <w:t>Technology: (.NET/WPF), CIF, ActiveMQ</w:t>
            </w:r>
            <w:r w:rsidRPr="003C5659">
              <w:rPr>
                <w:bCs/>
                <w:sz w:val="22"/>
                <w:szCs w:val="24"/>
              </w:rPr>
              <w:t>,</w:t>
            </w:r>
            <w:r>
              <w:rPr>
                <w:bCs/>
                <w:sz w:val="22"/>
                <w:szCs w:val="24"/>
              </w:rPr>
              <w:t xml:space="preserve"> Cisco Finesse</w:t>
            </w:r>
            <w:r w:rsidRPr="003C5659">
              <w:rPr>
                <w:bCs/>
                <w:sz w:val="22"/>
                <w:szCs w:val="24"/>
              </w:rPr>
              <w:t>,</w:t>
            </w:r>
            <w:r>
              <w:rPr>
                <w:bCs/>
                <w:sz w:val="22"/>
                <w:szCs w:val="24"/>
              </w:rPr>
              <w:t xml:space="preserve"> </w:t>
            </w:r>
            <w:r w:rsidRPr="003C5659">
              <w:rPr>
                <w:bCs/>
                <w:sz w:val="22"/>
                <w:szCs w:val="24"/>
              </w:rPr>
              <w:t>Microsoft Unified Service Desk</w:t>
            </w:r>
          </w:p>
          <w:p w:rsidR="003C5659" w:rsidRDefault="003C5659" w:rsidP="003C5659">
            <w:r w:rsidRPr="003C5659">
              <w:t>Developed and supported an enterprise-grade middleware solution integrating Cisco Contact Center platforms (UCCX, UCCE) with Microsoft Dynamics Unified Service Desk (USD). Enabled seamless telephony operations within the Dynamics CRM interface, improving agent workflows and customer service efficiency.</w:t>
            </w:r>
          </w:p>
          <w:p w:rsidR="003C5659" w:rsidRDefault="003C5659" w:rsidP="003C5659"/>
          <w:p w:rsidR="003C5659" w:rsidRPr="00CF1A49" w:rsidRDefault="003C5659" w:rsidP="003C5659">
            <w:pPr>
              <w:pStyle w:val="Heading2"/>
              <w:contextualSpacing w:val="0"/>
              <w:outlineLvl w:val="1"/>
            </w:pPr>
            <w:r w:rsidRPr="003C5659">
              <w:rPr>
                <w:color w:val="595959" w:themeColor="text1" w:themeTint="A6"/>
                <w:sz w:val="22"/>
                <w:szCs w:val="24"/>
              </w:rPr>
              <w:t>Dynamics 365 &amp; Genesys</w:t>
            </w:r>
            <w:r>
              <w:rPr>
                <w:color w:val="595959" w:themeColor="text1" w:themeTint="A6"/>
                <w:sz w:val="22"/>
                <w:szCs w:val="24"/>
              </w:rPr>
              <w:t xml:space="preserve"> Pure Cloud</w:t>
            </w:r>
            <w:r w:rsidRPr="003C5659">
              <w:rPr>
                <w:color w:val="595959" w:themeColor="text1" w:themeTint="A6"/>
                <w:sz w:val="22"/>
                <w:szCs w:val="24"/>
              </w:rPr>
              <w:t xml:space="preserve"> Integration – R&amp;D Project</w:t>
            </w:r>
          </w:p>
          <w:p w:rsidR="00AF689A" w:rsidRDefault="003C5659" w:rsidP="003C5659">
            <w:r>
              <w:t xml:space="preserve">Conducted R&amp;D to develop a seamless integration solution between </w:t>
            </w:r>
            <w:proofErr w:type="spellStart"/>
            <w:r w:rsidRPr="003C5659">
              <w:rPr>
                <w:b/>
              </w:rPr>
              <w:t>Genesys</w:t>
            </w:r>
            <w:proofErr w:type="spellEnd"/>
            <w:r w:rsidRPr="003C5659">
              <w:rPr>
                <w:b/>
              </w:rPr>
              <w:t xml:space="preserve"> </w:t>
            </w:r>
            <w:proofErr w:type="spellStart"/>
            <w:r w:rsidRPr="003C5659">
              <w:rPr>
                <w:b/>
              </w:rPr>
              <w:t>PureCloud</w:t>
            </w:r>
            <w:proofErr w:type="spellEnd"/>
            <w:r w:rsidRPr="003C5659">
              <w:rPr>
                <w:b/>
              </w:rPr>
              <w:t xml:space="preserve"> and Microsoft </w:t>
            </w:r>
            <w:r>
              <w:rPr>
                <w:b/>
              </w:rPr>
              <w:t xml:space="preserve">Dynamics </w:t>
            </w:r>
            <w:r w:rsidRPr="003C5659">
              <w:rPr>
                <w:b/>
              </w:rPr>
              <w:t>365</w:t>
            </w:r>
            <w:r>
              <w:t xml:space="preserve"> using the </w:t>
            </w:r>
            <w:proofErr w:type="spellStart"/>
            <w:r w:rsidRPr="003C5659">
              <w:rPr>
                <w:b/>
              </w:rPr>
              <w:t>Genesys</w:t>
            </w:r>
            <w:proofErr w:type="spellEnd"/>
            <w:r w:rsidRPr="003C5659">
              <w:rPr>
                <w:b/>
              </w:rPr>
              <w:t xml:space="preserve"> embeddable framework</w:t>
            </w:r>
            <w:r>
              <w:t>, enabling unified communication and improved workflow efficiency for agents.</w:t>
            </w:r>
          </w:p>
          <w:p w:rsidR="00AF689A" w:rsidRDefault="00AF689A" w:rsidP="003C5659"/>
          <w:p w:rsidR="00AF689A" w:rsidRPr="00CF1A49" w:rsidRDefault="00AF689A" w:rsidP="00AF689A">
            <w:pPr>
              <w:pStyle w:val="Heading2"/>
              <w:contextualSpacing w:val="0"/>
              <w:outlineLvl w:val="1"/>
            </w:pPr>
            <w:r w:rsidRPr="00AF689A">
              <w:rPr>
                <w:color w:val="595959" w:themeColor="text1" w:themeTint="A6"/>
                <w:sz w:val="22"/>
                <w:szCs w:val="24"/>
              </w:rPr>
              <w:t>MDVision All-in-One PM</w:t>
            </w:r>
            <w:r>
              <w:rPr>
                <w:color w:val="595959" w:themeColor="text1" w:themeTint="A6"/>
                <w:sz w:val="22"/>
                <w:szCs w:val="24"/>
              </w:rPr>
              <w:t xml:space="preserve"> EMR</w:t>
            </w:r>
            <w:r>
              <w:rPr>
                <w:color w:val="595959" w:themeColor="text1" w:themeTint="A6"/>
                <w:sz w:val="22"/>
                <w:szCs w:val="24"/>
              </w:rPr>
              <w:br/>
            </w:r>
            <w:r w:rsidRPr="00AF689A">
              <w:rPr>
                <w:bCs/>
                <w:sz w:val="22"/>
                <w:szCs w:val="24"/>
              </w:rPr>
              <w:t>Technology: ASP.NET WebForms, C#, SQL Server</w:t>
            </w:r>
          </w:p>
          <w:p w:rsidR="00AF689A" w:rsidRDefault="00AF689A" w:rsidP="00AF689A">
            <w:r>
              <w:t xml:space="preserve">Team member responsible for maintenance and new feature development on the </w:t>
            </w:r>
            <w:proofErr w:type="spellStart"/>
            <w:r>
              <w:t>MDVision</w:t>
            </w:r>
            <w:proofErr w:type="spellEnd"/>
            <w:r>
              <w:t xml:space="preserve"> All-in-One PM EMR — a healthcare solution integrating Electronic Medical Records (EMR) and Practice Management (PM).</w:t>
            </w:r>
          </w:p>
          <w:p w:rsidR="00AF689A" w:rsidRDefault="00AF689A" w:rsidP="00AF689A"/>
          <w:p w:rsidR="00AF689A" w:rsidRPr="00CF1A49" w:rsidRDefault="00AF689A" w:rsidP="00AF689A">
            <w:pPr>
              <w:pStyle w:val="Heading2"/>
              <w:contextualSpacing w:val="0"/>
              <w:outlineLvl w:val="1"/>
            </w:pPr>
            <w:r>
              <w:rPr>
                <w:color w:val="595959" w:themeColor="text1" w:themeTint="A6"/>
                <w:sz w:val="22"/>
                <w:szCs w:val="24"/>
              </w:rPr>
              <w:t>Auto Solution (FYP</w:t>
            </w:r>
            <w:proofErr w:type="gramStart"/>
            <w:r>
              <w:rPr>
                <w:color w:val="595959" w:themeColor="text1" w:themeTint="A6"/>
                <w:sz w:val="22"/>
                <w:szCs w:val="24"/>
              </w:rPr>
              <w:t>)</w:t>
            </w:r>
            <w:proofErr w:type="gramEnd"/>
            <w:r>
              <w:rPr>
                <w:color w:val="595959" w:themeColor="text1" w:themeTint="A6"/>
                <w:sz w:val="22"/>
                <w:szCs w:val="24"/>
              </w:rPr>
              <w:br/>
            </w:r>
            <w:r w:rsidRPr="00AF689A">
              <w:rPr>
                <w:bCs/>
                <w:sz w:val="22"/>
                <w:szCs w:val="24"/>
              </w:rPr>
              <w:t>Tech Stack: ASP.NET Core · SQL Server · HTML/CSS · JavaScript · Bootstrap</w:t>
            </w:r>
          </w:p>
          <w:p w:rsidR="00AF689A" w:rsidRDefault="00AF689A" w:rsidP="00AF689A">
            <w:r>
              <w:t xml:space="preserve">Developed a full-stack web application inspired by </w:t>
            </w:r>
            <w:proofErr w:type="spellStart"/>
            <w:r>
              <w:t>PakWheels</w:t>
            </w:r>
            <w:proofErr w:type="spellEnd"/>
            <w:r>
              <w:t xml:space="preserve"> for buying, selling, and searching vehicles and auto parts. Implemented key features including vehicle and parts listings, advanced filtering, user dashboards, image uploads, and role-based authentication. Delivered a responsive, user-friendly platform with admin and user access controls.</w:t>
            </w:r>
          </w:p>
        </w:tc>
      </w:tr>
    </w:tbl>
    <w:sdt>
      <w:sdtPr>
        <w:alias w:val="Education:"/>
        <w:tag w:val="Education:"/>
        <w:id w:val="-1032268234"/>
        <w:placeholder>
          <w:docPart w:val="13E4F787892741B4BE08F9BC02EB0663"/>
        </w:placeholder>
        <w:temporary/>
        <w:showingPlcHdr/>
        <w15:appearance w15:val="hidden"/>
      </w:sdtPr>
      <w:sdtEndPr/>
      <w:sdtContent>
        <w:p w:rsidR="0013637B" w:rsidRPr="00CF1A49" w:rsidRDefault="0013637B" w:rsidP="0013637B">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3637B" w:rsidRPr="00CF1A49" w:rsidTr="003C4331">
        <w:tc>
          <w:tcPr>
            <w:tcW w:w="9355" w:type="dxa"/>
          </w:tcPr>
          <w:p w:rsidR="0013637B" w:rsidRPr="00CF1A49" w:rsidRDefault="00B91847" w:rsidP="003C4331">
            <w:pPr>
              <w:pStyle w:val="Heading3"/>
              <w:contextualSpacing w:val="0"/>
              <w:outlineLvl w:val="2"/>
            </w:pPr>
            <w:r>
              <w:t xml:space="preserve">2016 - </w:t>
            </w:r>
            <w:r w:rsidR="00D34F9F">
              <w:t>2020</w:t>
            </w:r>
          </w:p>
          <w:p w:rsidR="0013637B" w:rsidRDefault="00D34F9F" w:rsidP="003C4331">
            <w:pPr>
              <w:pStyle w:val="Heading2"/>
              <w:contextualSpacing w:val="0"/>
              <w:outlineLvl w:val="1"/>
              <w:rPr>
                <w:rStyle w:val="SubtleReference"/>
                <w:sz w:val="28"/>
              </w:rPr>
            </w:pPr>
            <w:r w:rsidRPr="00D34F9F">
              <w:rPr>
                <w:sz w:val="28"/>
              </w:rPr>
              <w:t>Bachelor of SCIENCE (Hons), Computer Science</w:t>
            </w:r>
            <w:r w:rsidR="0013637B" w:rsidRPr="00D34F9F">
              <w:rPr>
                <w:sz w:val="28"/>
              </w:rPr>
              <w:t xml:space="preserve">, </w:t>
            </w:r>
            <w:r>
              <w:rPr>
                <w:rStyle w:val="SubtleReference"/>
                <w:sz w:val="28"/>
              </w:rPr>
              <w:t>NCBA&amp;E, Lahore</w:t>
            </w:r>
          </w:p>
          <w:p w:rsidR="00B91847" w:rsidRPr="00D34F9F" w:rsidRDefault="00B91847" w:rsidP="00B91847">
            <w:pPr>
              <w:pStyle w:val="ListBullet"/>
              <w:numPr>
                <w:ilvl w:val="0"/>
                <w:numId w:val="0"/>
              </w:numPr>
              <w:ind w:left="360" w:hanging="360"/>
            </w:pPr>
            <w:r w:rsidRPr="00B91847">
              <w:t>CGPA:3.7/4.0</w:t>
            </w:r>
          </w:p>
          <w:p w:rsidR="0013637B" w:rsidRPr="00CF1A49" w:rsidRDefault="0013637B" w:rsidP="00D34F9F">
            <w:pPr>
              <w:contextualSpacing w:val="0"/>
            </w:pPr>
          </w:p>
        </w:tc>
      </w:tr>
      <w:tr w:rsidR="0013637B" w:rsidRPr="00CF1A49" w:rsidTr="003C4331">
        <w:tc>
          <w:tcPr>
            <w:tcW w:w="9355" w:type="dxa"/>
            <w:tcMar>
              <w:top w:w="216" w:type="dxa"/>
            </w:tcMar>
          </w:tcPr>
          <w:p w:rsidR="0013637B" w:rsidRPr="00CF1A49" w:rsidRDefault="00B91847" w:rsidP="003C4331">
            <w:pPr>
              <w:pStyle w:val="Heading3"/>
              <w:contextualSpacing w:val="0"/>
              <w:outlineLvl w:val="2"/>
            </w:pPr>
            <w:r>
              <w:t xml:space="preserve">2012 - </w:t>
            </w:r>
            <w:r w:rsidR="00D34F9F">
              <w:t>2014</w:t>
            </w:r>
          </w:p>
          <w:p w:rsidR="0013637B" w:rsidRDefault="00D34F9F" w:rsidP="003C4331">
            <w:pPr>
              <w:pStyle w:val="Heading2"/>
              <w:contextualSpacing w:val="0"/>
              <w:outlineLvl w:val="1"/>
              <w:rPr>
                <w:rStyle w:val="SubtleReference"/>
              </w:rPr>
            </w:pPr>
            <w:r w:rsidRPr="00D34F9F">
              <w:t>F.Sc Pre-Engineering</w:t>
            </w:r>
            <w:r w:rsidR="00B91847">
              <w:t xml:space="preserve">, </w:t>
            </w:r>
            <w:r w:rsidR="00B91847" w:rsidRPr="00B91847">
              <w:rPr>
                <w:rStyle w:val="SubtleReference"/>
              </w:rPr>
              <w:t>BISE, Bahawalpur</w:t>
            </w:r>
          </w:p>
          <w:p w:rsidR="00B91847" w:rsidRPr="00B91847" w:rsidRDefault="00B91847" w:rsidP="00B91847">
            <w:pPr>
              <w:pStyle w:val="ListBullet"/>
              <w:numPr>
                <w:ilvl w:val="0"/>
                <w:numId w:val="0"/>
              </w:numPr>
              <w:ind w:left="360" w:hanging="360"/>
              <w:rPr>
                <w:rStyle w:val="SubtleReference"/>
                <w:b w:val="0"/>
                <w:smallCaps w:val="0"/>
              </w:rPr>
            </w:pPr>
            <w:r w:rsidRPr="00B91847">
              <w:rPr>
                <w:rStyle w:val="SubtleReference"/>
                <w:b w:val="0"/>
                <w:smallCaps w:val="0"/>
              </w:rPr>
              <w:t>RESULT: 67%</w:t>
            </w:r>
          </w:p>
          <w:p w:rsidR="00B91847" w:rsidRDefault="00B91847" w:rsidP="003C4331">
            <w:pPr>
              <w:pStyle w:val="Heading2"/>
              <w:contextualSpacing w:val="0"/>
              <w:outlineLvl w:val="1"/>
              <w:rPr>
                <w:rStyle w:val="SubtleReference"/>
              </w:rPr>
            </w:pPr>
          </w:p>
          <w:p w:rsidR="00B91847" w:rsidRPr="00CF1A49" w:rsidRDefault="00B91847" w:rsidP="00B91847">
            <w:pPr>
              <w:pStyle w:val="Heading3"/>
              <w:contextualSpacing w:val="0"/>
              <w:outlineLvl w:val="2"/>
            </w:pPr>
            <w:r>
              <w:t>2012</w:t>
            </w:r>
          </w:p>
          <w:p w:rsidR="00B91847" w:rsidRPr="00CF1A49" w:rsidRDefault="00B91847" w:rsidP="00B91847">
            <w:pPr>
              <w:pStyle w:val="Heading2"/>
              <w:contextualSpacing w:val="0"/>
              <w:outlineLvl w:val="1"/>
            </w:pPr>
            <w:r w:rsidRPr="00B91847">
              <w:t>SSC in Science</w:t>
            </w:r>
            <w:r>
              <w:t xml:space="preserve">, </w:t>
            </w:r>
            <w:r w:rsidRPr="00B91847">
              <w:rPr>
                <w:rStyle w:val="SubtleReference"/>
              </w:rPr>
              <w:t>BISE, Bahawalpur</w:t>
            </w:r>
          </w:p>
          <w:p w:rsidR="00B91847" w:rsidRPr="00B91847" w:rsidRDefault="00B91847" w:rsidP="00B91847">
            <w:pPr>
              <w:pStyle w:val="ListBullet"/>
              <w:numPr>
                <w:ilvl w:val="0"/>
                <w:numId w:val="0"/>
              </w:numPr>
              <w:ind w:left="360" w:hanging="360"/>
              <w:rPr>
                <w:rStyle w:val="SubtleReference"/>
                <w:b w:val="0"/>
                <w:smallCaps w:val="0"/>
              </w:rPr>
            </w:pPr>
            <w:r w:rsidRPr="00B91847">
              <w:rPr>
                <w:rStyle w:val="SubtleReference"/>
                <w:b w:val="0"/>
                <w:smallCaps w:val="0"/>
              </w:rPr>
              <w:t xml:space="preserve">RESULT: </w:t>
            </w:r>
            <w:r>
              <w:rPr>
                <w:rStyle w:val="SubtleReference"/>
                <w:b w:val="0"/>
                <w:smallCaps w:val="0"/>
              </w:rPr>
              <w:t>83</w:t>
            </w:r>
            <w:r w:rsidRPr="00B91847">
              <w:rPr>
                <w:rStyle w:val="SubtleReference"/>
                <w:b w:val="0"/>
                <w:smallCaps w:val="0"/>
              </w:rPr>
              <w:t>%</w:t>
            </w:r>
          </w:p>
          <w:p w:rsidR="0013637B" w:rsidRDefault="0013637B" w:rsidP="00B91847"/>
        </w:tc>
      </w:tr>
    </w:tbl>
    <w:p w:rsidR="0013637B" w:rsidRDefault="0013637B" w:rsidP="00486277">
      <w:pPr>
        <w:pStyle w:val="Heading1"/>
      </w:pPr>
    </w:p>
    <w:sdt>
      <w:sdtPr>
        <w:alias w:val="Skills:"/>
        <w:tag w:val="Skills:"/>
        <w:id w:val="-1392877668"/>
        <w:placeholder>
          <w:docPart w:val="CBD1D03FF3B2445AA9E72513C3E01753"/>
        </w:placeholder>
        <w:temporary/>
        <w:showingPlcHdr/>
        <w15:appearance w15:val="hidden"/>
      </w:sdtPr>
      <w:sdtEndPr/>
      <w:sdtContent>
        <w:p w:rsidR="00486277" w:rsidRPr="00CF1A49" w:rsidRDefault="00486277" w:rsidP="00486277">
          <w:pPr>
            <w:pStyle w:val="Heading1"/>
          </w:pPr>
          <w:r w:rsidRPr="00CF1A49">
            <w:t>Skills</w:t>
          </w:r>
        </w:p>
      </w:sdtContent>
    </w:sdt>
    <w:tbl>
      <w:tblPr>
        <w:tblStyle w:val="TableGrid"/>
        <w:tblW w:w="5698" w:type="pct"/>
        <w:tblCellMar>
          <w:left w:w="0" w:type="dxa"/>
          <w:right w:w="0" w:type="dxa"/>
        </w:tblCellMar>
        <w:tblLook w:val="04A0" w:firstRow="1" w:lastRow="0" w:firstColumn="1" w:lastColumn="0" w:noHBand="0" w:noVBand="1"/>
        <w:tblDescription w:val="Skills layout table"/>
      </w:tblPr>
      <w:tblGrid>
        <w:gridCol w:w="10287"/>
        <w:gridCol w:w="380"/>
      </w:tblGrid>
      <w:tr w:rsidR="003A0632" w:rsidRPr="006E1507" w:rsidTr="00D34F9F">
        <w:trPr>
          <w:trHeight w:val="1858"/>
        </w:trPr>
        <w:tc>
          <w:tcPr>
            <w:tcW w:w="10287" w:type="dxa"/>
          </w:tcPr>
          <w:p w:rsidR="00D34F9F" w:rsidRDefault="00D34F9F" w:rsidP="00D34F9F">
            <w:pPr>
              <w:pStyle w:val="ListBullet"/>
            </w:pPr>
            <w:r w:rsidRPr="00D34F9F">
              <w:rPr>
                <w:b/>
                <w:color w:val="1D824C" w:themeColor="accent1"/>
              </w:rPr>
              <w:t>Languages:</w:t>
            </w:r>
            <w:r>
              <w:t xml:space="preserve"> Java, C#</w:t>
            </w:r>
          </w:p>
          <w:p w:rsidR="00D34F9F" w:rsidRDefault="00D34F9F" w:rsidP="00D34F9F">
            <w:pPr>
              <w:pStyle w:val="ListBullet"/>
            </w:pPr>
            <w:r w:rsidRPr="00D34F9F">
              <w:rPr>
                <w:b/>
                <w:color w:val="1D824C" w:themeColor="accent1"/>
              </w:rPr>
              <w:t>Messaging &amp; Integration</w:t>
            </w:r>
            <w:r w:rsidRPr="00D34F9F">
              <w:rPr>
                <w:color w:val="1D824C" w:themeColor="accent1"/>
              </w:rPr>
              <w:t>:</w:t>
            </w:r>
            <w:r>
              <w:t xml:space="preserve"> </w:t>
            </w:r>
            <w:proofErr w:type="spellStart"/>
            <w:r>
              <w:t>ActiveMQ</w:t>
            </w:r>
            <w:proofErr w:type="spellEnd"/>
            <w:r>
              <w:t>,</w:t>
            </w:r>
          </w:p>
          <w:p w:rsidR="00D34F9F" w:rsidRDefault="00D34F9F" w:rsidP="00D34F9F">
            <w:pPr>
              <w:pStyle w:val="ListBullet"/>
            </w:pPr>
            <w:r w:rsidRPr="00D34F9F">
              <w:rPr>
                <w:b/>
                <w:color w:val="1D824C" w:themeColor="accent1"/>
              </w:rPr>
              <w:t>Tools &amp; IDEs</w:t>
            </w:r>
            <w:r w:rsidRPr="00D34F9F">
              <w:rPr>
                <w:color w:val="1D824C" w:themeColor="accent1"/>
              </w:rPr>
              <w:t xml:space="preserve">: </w:t>
            </w:r>
            <w:r>
              <w:t xml:space="preserve">IntelliJ IDEA, Visual Studio, VS Code, Postman, </w:t>
            </w:r>
            <w:proofErr w:type="spellStart"/>
            <w:r>
              <w:t>MobaXterm</w:t>
            </w:r>
            <w:proofErr w:type="spellEnd"/>
          </w:p>
          <w:p w:rsidR="00D34F9F" w:rsidRDefault="00D34F9F" w:rsidP="00D34F9F">
            <w:pPr>
              <w:pStyle w:val="ListBullet"/>
            </w:pPr>
            <w:r w:rsidRPr="00D34F9F">
              <w:rPr>
                <w:b/>
                <w:color w:val="1D824C" w:themeColor="accent1"/>
              </w:rPr>
              <w:t>Deployments Frameworks</w:t>
            </w:r>
            <w:r w:rsidRPr="00D34F9F">
              <w:rPr>
                <w:color w:val="1D824C" w:themeColor="accent1"/>
              </w:rPr>
              <w:t xml:space="preserve">: </w:t>
            </w:r>
            <w:r>
              <w:t>Docker, Kubernetes</w:t>
            </w:r>
          </w:p>
          <w:p w:rsidR="00D34F9F" w:rsidRDefault="00D34F9F" w:rsidP="00D34F9F">
            <w:pPr>
              <w:pStyle w:val="ListBullet"/>
            </w:pPr>
            <w:r w:rsidRPr="00D34F9F">
              <w:rPr>
                <w:b/>
                <w:color w:val="1D824C" w:themeColor="accent1"/>
              </w:rPr>
              <w:t>Frameworks</w:t>
            </w:r>
            <w:r w:rsidRPr="00D34F9F">
              <w:rPr>
                <w:color w:val="1D824C" w:themeColor="accent1"/>
              </w:rPr>
              <w:t xml:space="preserve">: </w:t>
            </w:r>
            <w:r>
              <w:t>Spring Boot, Asp.net Core, Asp.net MVC, WPF(Windows Presentation Foundation),Angular</w:t>
            </w:r>
          </w:p>
          <w:p w:rsidR="001F4E6D" w:rsidRPr="006E1507" w:rsidRDefault="00D34F9F" w:rsidP="00D34F9F">
            <w:pPr>
              <w:pStyle w:val="ListBullet"/>
            </w:pPr>
            <w:r w:rsidRPr="00D34F9F">
              <w:rPr>
                <w:b/>
                <w:color w:val="1D824C" w:themeColor="accent1"/>
              </w:rPr>
              <w:t>Databases:</w:t>
            </w:r>
            <w:r w:rsidRPr="00D34F9F">
              <w:rPr>
                <w:color w:val="1D824C" w:themeColor="accent1"/>
              </w:rPr>
              <w:t xml:space="preserve"> </w:t>
            </w:r>
            <w:r>
              <w:t xml:space="preserve">SQL Server, </w:t>
            </w:r>
            <w:proofErr w:type="spellStart"/>
            <w:r>
              <w:t>Redis</w:t>
            </w:r>
            <w:proofErr w:type="spellEnd"/>
          </w:p>
        </w:tc>
        <w:tc>
          <w:tcPr>
            <w:tcW w:w="380" w:type="dxa"/>
            <w:tcMar>
              <w:left w:w="360" w:type="dxa"/>
            </w:tcMar>
          </w:tcPr>
          <w:p w:rsidR="001E3120" w:rsidRPr="006E1507" w:rsidRDefault="001E3120" w:rsidP="00D34F9F">
            <w:pPr>
              <w:pStyle w:val="ListBullet"/>
              <w:numPr>
                <w:ilvl w:val="0"/>
                <w:numId w:val="0"/>
              </w:numPr>
              <w:contextualSpacing w:val="0"/>
            </w:pPr>
          </w:p>
        </w:tc>
      </w:tr>
    </w:tbl>
    <w:p w:rsidR="00D34F9F" w:rsidRPr="00CF1A49" w:rsidRDefault="008A2E65" w:rsidP="00D34F9F">
      <w:pPr>
        <w:pStyle w:val="Heading1"/>
      </w:pPr>
      <w:r>
        <w:t>Achivements</w:t>
      </w:r>
      <w:bookmarkStart w:id="0" w:name="_GoBack"/>
      <w:bookmarkEnd w:id="0"/>
      <w:r w:rsidR="00D34F9F">
        <w:t xml:space="preserve"> </w:t>
      </w:r>
    </w:p>
    <w:p w:rsidR="00D34F9F" w:rsidRDefault="00D34F9F" w:rsidP="00D34F9F">
      <w:pPr>
        <w:pStyle w:val="ListBullet"/>
      </w:pPr>
      <w:r w:rsidRPr="650D2EB9">
        <w:t>Meri</w:t>
      </w:r>
      <w:r>
        <w:t>t Scholarship at NCBA&amp;E</w:t>
      </w:r>
    </w:p>
    <w:p w:rsidR="00D34F9F" w:rsidRDefault="00D34F9F" w:rsidP="0062312F">
      <w:pPr>
        <w:pStyle w:val="Heading1"/>
      </w:pPr>
    </w:p>
    <w:p w:rsidR="00AD782D" w:rsidRPr="00CF1A49" w:rsidRDefault="00D34F9F" w:rsidP="0062312F">
      <w:pPr>
        <w:pStyle w:val="Heading1"/>
      </w:pPr>
      <w:r>
        <w:t xml:space="preserve">References </w:t>
      </w:r>
    </w:p>
    <w:p w:rsidR="00B51D1B" w:rsidRPr="006E1507" w:rsidRDefault="00D34F9F" w:rsidP="00D34F9F">
      <w:proofErr w:type="gramStart"/>
      <w:r w:rsidRPr="00D34F9F">
        <w:t>Will be provided</w:t>
      </w:r>
      <w:proofErr w:type="gramEnd"/>
      <w:r w:rsidRPr="00D34F9F">
        <w:t xml:space="preserve"> on demand.</w:t>
      </w:r>
    </w:p>
    <w:sectPr w:rsidR="00B51D1B" w:rsidRPr="006E1507" w:rsidSect="005A1B10">
      <w:footerReference w:type="default" r:id="rId9"/>
      <w:headerReference w:type="first" r:id="rId10"/>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515" w:rsidRDefault="005D6515" w:rsidP="0068194B">
      <w:r>
        <w:separator/>
      </w:r>
    </w:p>
    <w:p w:rsidR="005D6515" w:rsidRDefault="005D6515"/>
    <w:p w:rsidR="005D6515" w:rsidRDefault="005D6515"/>
  </w:endnote>
  <w:endnote w:type="continuationSeparator" w:id="0">
    <w:p w:rsidR="005D6515" w:rsidRDefault="005D6515" w:rsidP="0068194B">
      <w:r>
        <w:continuationSeparator/>
      </w:r>
    </w:p>
    <w:p w:rsidR="005D6515" w:rsidRDefault="005D6515"/>
    <w:p w:rsidR="005D6515" w:rsidRDefault="005D65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8A2E65">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515" w:rsidRDefault="005D6515" w:rsidP="0068194B">
      <w:r>
        <w:separator/>
      </w:r>
    </w:p>
    <w:p w:rsidR="005D6515" w:rsidRDefault="005D6515"/>
    <w:p w:rsidR="005D6515" w:rsidRDefault="005D6515"/>
  </w:footnote>
  <w:footnote w:type="continuationSeparator" w:id="0">
    <w:p w:rsidR="005D6515" w:rsidRDefault="005D6515" w:rsidP="0068194B">
      <w:r>
        <w:continuationSeparator/>
      </w:r>
    </w:p>
    <w:p w:rsidR="005D6515" w:rsidRDefault="005D6515"/>
    <w:p w:rsidR="005D6515" w:rsidRDefault="005D651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7541D322"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9B85476"/>
    <w:multiLevelType w:val="hybridMultilevel"/>
    <w:tmpl w:val="0C5204EC"/>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1"/>
  </w:num>
  <w:num w:numId="8">
    <w:abstractNumId w:val="2"/>
  </w:num>
  <w:num w:numId="9">
    <w:abstractNumId w:val="12"/>
  </w:num>
  <w:num w:numId="10">
    <w:abstractNumId w:val="5"/>
  </w:num>
  <w:num w:numId="11">
    <w:abstractNumId w:val="4"/>
  </w:num>
  <w:num w:numId="12">
    <w:abstractNumId w:val="1"/>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37B"/>
    <w:rsid w:val="000001EF"/>
    <w:rsid w:val="00007322"/>
    <w:rsid w:val="00007728"/>
    <w:rsid w:val="00024584"/>
    <w:rsid w:val="00024730"/>
    <w:rsid w:val="00055E95"/>
    <w:rsid w:val="0007021F"/>
    <w:rsid w:val="000B2BA5"/>
    <w:rsid w:val="000F2F8C"/>
    <w:rsid w:val="0010006E"/>
    <w:rsid w:val="001045A8"/>
    <w:rsid w:val="00114A91"/>
    <w:rsid w:val="0013637B"/>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9131F"/>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C5659"/>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2F34"/>
    <w:rsid w:val="004B6AD0"/>
    <w:rsid w:val="004C2D5D"/>
    <w:rsid w:val="004C33E1"/>
    <w:rsid w:val="004E01EB"/>
    <w:rsid w:val="004E2794"/>
    <w:rsid w:val="00510392"/>
    <w:rsid w:val="0051161C"/>
    <w:rsid w:val="00513E2A"/>
    <w:rsid w:val="00566A35"/>
    <w:rsid w:val="0056701E"/>
    <w:rsid w:val="005740D7"/>
    <w:rsid w:val="005A0F26"/>
    <w:rsid w:val="005A1B10"/>
    <w:rsid w:val="005A6850"/>
    <w:rsid w:val="005B1B1B"/>
    <w:rsid w:val="005C5932"/>
    <w:rsid w:val="005D3CA7"/>
    <w:rsid w:val="005D4CC1"/>
    <w:rsid w:val="005D6515"/>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C0566"/>
    <w:rsid w:val="007C606B"/>
    <w:rsid w:val="007E6A61"/>
    <w:rsid w:val="00801140"/>
    <w:rsid w:val="00803404"/>
    <w:rsid w:val="00834955"/>
    <w:rsid w:val="00855B59"/>
    <w:rsid w:val="00860461"/>
    <w:rsid w:val="0086487C"/>
    <w:rsid w:val="00870B20"/>
    <w:rsid w:val="008829F8"/>
    <w:rsid w:val="00885897"/>
    <w:rsid w:val="008A2E65"/>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AF689A"/>
    <w:rsid w:val="00B10EBE"/>
    <w:rsid w:val="00B236F1"/>
    <w:rsid w:val="00B50F99"/>
    <w:rsid w:val="00B51D1B"/>
    <w:rsid w:val="00B540F4"/>
    <w:rsid w:val="00B60FD0"/>
    <w:rsid w:val="00B622DF"/>
    <w:rsid w:val="00B6332A"/>
    <w:rsid w:val="00B81760"/>
    <w:rsid w:val="00B8494C"/>
    <w:rsid w:val="00B91847"/>
    <w:rsid w:val="00BA1546"/>
    <w:rsid w:val="00BB4E51"/>
    <w:rsid w:val="00BD431F"/>
    <w:rsid w:val="00BE423E"/>
    <w:rsid w:val="00BF61AC"/>
    <w:rsid w:val="00C23A81"/>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4F9F"/>
    <w:rsid w:val="00D37CD3"/>
    <w:rsid w:val="00D661CF"/>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26EC"/>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E0049"/>
  <w15:chartTrackingRefBased/>
  <w15:docId w15:val="{315F7BFB-A71D-48CA-8E93-BDC5509B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Strong">
    <w:name w:val="Strong"/>
    <w:basedOn w:val="DefaultParagraphFont"/>
    <w:uiPriority w:val="22"/>
    <w:qFormat/>
    <w:rsid w:val="00D661CF"/>
    <w:rPr>
      <w:b/>
      <w:bCs/>
    </w:rPr>
  </w:style>
  <w:style w:type="paragraph" w:customStyle="1" w:styleId="TableParagraph">
    <w:name w:val="Table Paragraph"/>
    <w:basedOn w:val="Normal"/>
    <w:uiPriority w:val="1"/>
    <w:qFormat/>
    <w:rsid w:val="00D34F9F"/>
    <w:pPr>
      <w:widowControl w:val="0"/>
      <w:autoSpaceDE w:val="0"/>
      <w:autoSpaceDN w:val="0"/>
      <w:ind w:left="30"/>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6151">
      <w:bodyDiv w:val="1"/>
      <w:marLeft w:val="0"/>
      <w:marRight w:val="0"/>
      <w:marTop w:val="0"/>
      <w:marBottom w:val="0"/>
      <w:divBdr>
        <w:top w:val="none" w:sz="0" w:space="0" w:color="auto"/>
        <w:left w:val="none" w:sz="0" w:space="0" w:color="auto"/>
        <w:bottom w:val="none" w:sz="0" w:space="0" w:color="auto"/>
        <w:right w:val="none" w:sz="0" w:space="0" w:color="auto"/>
      </w:divBdr>
    </w:div>
    <w:div w:id="20938023">
      <w:bodyDiv w:val="1"/>
      <w:marLeft w:val="0"/>
      <w:marRight w:val="0"/>
      <w:marTop w:val="0"/>
      <w:marBottom w:val="0"/>
      <w:divBdr>
        <w:top w:val="none" w:sz="0" w:space="0" w:color="auto"/>
        <w:left w:val="none" w:sz="0" w:space="0" w:color="auto"/>
        <w:bottom w:val="none" w:sz="0" w:space="0" w:color="auto"/>
        <w:right w:val="none" w:sz="0" w:space="0" w:color="auto"/>
      </w:divBdr>
    </w:div>
    <w:div w:id="41367469">
      <w:bodyDiv w:val="1"/>
      <w:marLeft w:val="0"/>
      <w:marRight w:val="0"/>
      <w:marTop w:val="0"/>
      <w:marBottom w:val="0"/>
      <w:divBdr>
        <w:top w:val="none" w:sz="0" w:space="0" w:color="auto"/>
        <w:left w:val="none" w:sz="0" w:space="0" w:color="auto"/>
        <w:bottom w:val="none" w:sz="0" w:space="0" w:color="auto"/>
        <w:right w:val="none" w:sz="0" w:space="0" w:color="auto"/>
      </w:divBdr>
    </w:div>
    <w:div w:id="713037958">
      <w:bodyDiv w:val="1"/>
      <w:marLeft w:val="0"/>
      <w:marRight w:val="0"/>
      <w:marTop w:val="0"/>
      <w:marBottom w:val="0"/>
      <w:divBdr>
        <w:top w:val="none" w:sz="0" w:space="0" w:color="auto"/>
        <w:left w:val="none" w:sz="0" w:space="0" w:color="auto"/>
        <w:bottom w:val="none" w:sz="0" w:space="0" w:color="auto"/>
        <w:right w:val="none" w:sz="0" w:space="0" w:color="auto"/>
      </w:divBdr>
    </w:div>
    <w:div w:id="856888431">
      <w:bodyDiv w:val="1"/>
      <w:marLeft w:val="0"/>
      <w:marRight w:val="0"/>
      <w:marTop w:val="0"/>
      <w:marBottom w:val="0"/>
      <w:divBdr>
        <w:top w:val="none" w:sz="0" w:space="0" w:color="auto"/>
        <w:left w:val="none" w:sz="0" w:space="0" w:color="auto"/>
        <w:bottom w:val="none" w:sz="0" w:space="0" w:color="auto"/>
        <w:right w:val="none" w:sz="0" w:space="0" w:color="auto"/>
      </w:divBdr>
    </w:div>
    <w:div w:id="1108088328">
      <w:bodyDiv w:val="1"/>
      <w:marLeft w:val="0"/>
      <w:marRight w:val="0"/>
      <w:marTop w:val="0"/>
      <w:marBottom w:val="0"/>
      <w:divBdr>
        <w:top w:val="none" w:sz="0" w:space="0" w:color="auto"/>
        <w:left w:val="none" w:sz="0" w:space="0" w:color="auto"/>
        <w:bottom w:val="none" w:sz="0" w:space="0" w:color="auto"/>
        <w:right w:val="none" w:sz="0" w:space="0" w:color="auto"/>
      </w:divBdr>
    </w:div>
    <w:div w:id="1619725580">
      <w:bodyDiv w:val="1"/>
      <w:marLeft w:val="0"/>
      <w:marRight w:val="0"/>
      <w:marTop w:val="0"/>
      <w:marBottom w:val="0"/>
      <w:divBdr>
        <w:top w:val="none" w:sz="0" w:space="0" w:color="auto"/>
        <w:left w:val="none" w:sz="0" w:space="0" w:color="auto"/>
        <w:bottom w:val="none" w:sz="0" w:space="0" w:color="auto"/>
        <w:right w:val="none" w:sz="0" w:space="0" w:color="auto"/>
      </w:divBdr>
    </w:div>
    <w:div w:id="167884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uzairanwar229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zairanwar2299@gmail.co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669C21AACCE49D285695C7ABA0A35E7"/>
        <w:category>
          <w:name w:val="General"/>
          <w:gallery w:val="placeholder"/>
        </w:category>
        <w:types>
          <w:type w:val="bbPlcHdr"/>
        </w:types>
        <w:behaviors>
          <w:behavior w:val="content"/>
        </w:behaviors>
        <w:guid w:val="{4D20957E-56A3-4F10-976B-4503D8EA6520}"/>
      </w:docPartPr>
      <w:docPartBody>
        <w:p w:rsidR="006F1EC0" w:rsidRDefault="002D6AAB">
          <w:pPr>
            <w:pStyle w:val="E669C21AACCE49D285695C7ABA0A35E7"/>
          </w:pPr>
          <w:r w:rsidRPr="00CF1A49">
            <w:t>Address</w:t>
          </w:r>
        </w:p>
      </w:docPartBody>
    </w:docPart>
    <w:docPart>
      <w:docPartPr>
        <w:name w:val="EFAE40912E1E4F7B81E15F3306DFB478"/>
        <w:category>
          <w:name w:val="General"/>
          <w:gallery w:val="placeholder"/>
        </w:category>
        <w:types>
          <w:type w:val="bbPlcHdr"/>
        </w:types>
        <w:behaviors>
          <w:behavior w:val="content"/>
        </w:behaviors>
        <w:guid w:val="{3FE85E50-6863-464F-B211-19AE0B84B67D}"/>
      </w:docPartPr>
      <w:docPartBody>
        <w:p w:rsidR="006F1EC0" w:rsidRDefault="002D6AAB">
          <w:pPr>
            <w:pStyle w:val="EFAE40912E1E4F7B81E15F3306DFB478"/>
          </w:pPr>
          <w:r w:rsidRPr="00CF1A49">
            <w:t>Phone</w:t>
          </w:r>
        </w:p>
      </w:docPartBody>
    </w:docPart>
    <w:docPart>
      <w:docPartPr>
        <w:name w:val="EA770B22D1634D0E8C0C10C106C40C27"/>
        <w:category>
          <w:name w:val="General"/>
          <w:gallery w:val="placeholder"/>
        </w:category>
        <w:types>
          <w:type w:val="bbPlcHdr"/>
        </w:types>
        <w:behaviors>
          <w:behavior w:val="content"/>
        </w:behaviors>
        <w:guid w:val="{1728721E-4005-412F-95DB-8269A3F79E5B}"/>
      </w:docPartPr>
      <w:docPartBody>
        <w:p w:rsidR="006F1EC0" w:rsidRDefault="002D6AAB">
          <w:pPr>
            <w:pStyle w:val="EA770B22D1634D0E8C0C10C106C40C27"/>
          </w:pPr>
          <w:r w:rsidRPr="00CF1A49">
            <w:t>Email</w:t>
          </w:r>
        </w:p>
      </w:docPartBody>
    </w:docPart>
    <w:docPart>
      <w:docPartPr>
        <w:name w:val="93E3D515A6674D7E96F1A0A68C3967E0"/>
        <w:category>
          <w:name w:val="General"/>
          <w:gallery w:val="placeholder"/>
        </w:category>
        <w:types>
          <w:type w:val="bbPlcHdr"/>
        </w:types>
        <w:behaviors>
          <w:behavior w:val="content"/>
        </w:behaviors>
        <w:guid w:val="{B6D888B0-88AD-47EB-AC60-D0537B55D37D}"/>
      </w:docPartPr>
      <w:docPartBody>
        <w:p w:rsidR="006F1EC0" w:rsidRDefault="002D6AAB">
          <w:pPr>
            <w:pStyle w:val="93E3D515A6674D7E96F1A0A68C3967E0"/>
          </w:pPr>
          <w:r w:rsidRPr="00CF1A49">
            <w:t>LinkedIn Profile</w:t>
          </w:r>
        </w:p>
      </w:docPartBody>
    </w:docPart>
    <w:docPart>
      <w:docPartPr>
        <w:name w:val="52BB0A82FB9F46C5BD003BA55FF8DB7C"/>
        <w:category>
          <w:name w:val="General"/>
          <w:gallery w:val="placeholder"/>
        </w:category>
        <w:types>
          <w:type w:val="bbPlcHdr"/>
        </w:types>
        <w:behaviors>
          <w:behavior w:val="content"/>
        </w:behaviors>
        <w:guid w:val="{5C7AC1B5-76E2-4C84-8642-1A638C9727DC}"/>
      </w:docPartPr>
      <w:docPartBody>
        <w:p w:rsidR="006F1EC0" w:rsidRDefault="002D6AAB">
          <w:pPr>
            <w:pStyle w:val="52BB0A82FB9F46C5BD003BA55FF8DB7C"/>
          </w:pPr>
          <w:r w:rsidRPr="00CF1A49">
            <w:t>Experience</w:t>
          </w:r>
        </w:p>
      </w:docPartBody>
    </w:docPart>
    <w:docPart>
      <w:docPartPr>
        <w:name w:val="CBD1D03FF3B2445AA9E72513C3E01753"/>
        <w:category>
          <w:name w:val="General"/>
          <w:gallery w:val="placeholder"/>
        </w:category>
        <w:types>
          <w:type w:val="bbPlcHdr"/>
        </w:types>
        <w:behaviors>
          <w:behavior w:val="content"/>
        </w:behaviors>
        <w:guid w:val="{9F084D09-2F82-40B0-BBCA-21BCB2EBCCD4}"/>
      </w:docPartPr>
      <w:docPartBody>
        <w:p w:rsidR="006F1EC0" w:rsidRDefault="002D6AAB">
          <w:pPr>
            <w:pStyle w:val="CBD1D03FF3B2445AA9E72513C3E01753"/>
          </w:pPr>
          <w:r w:rsidRPr="00CF1A49">
            <w:t>Skills</w:t>
          </w:r>
        </w:p>
      </w:docPartBody>
    </w:docPart>
    <w:docPart>
      <w:docPartPr>
        <w:name w:val="13E4F787892741B4BE08F9BC02EB0663"/>
        <w:category>
          <w:name w:val="General"/>
          <w:gallery w:val="placeholder"/>
        </w:category>
        <w:types>
          <w:type w:val="bbPlcHdr"/>
        </w:types>
        <w:behaviors>
          <w:behavior w:val="content"/>
        </w:behaviors>
        <w:guid w:val="{F89A83E1-3072-4F7D-9239-CCF6EC776048}"/>
      </w:docPartPr>
      <w:docPartBody>
        <w:p w:rsidR="006F1EC0" w:rsidRDefault="00491B0C" w:rsidP="00491B0C">
          <w:pPr>
            <w:pStyle w:val="13E4F787892741B4BE08F9BC02EB0663"/>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B0C"/>
    <w:rsid w:val="002D6AAB"/>
    <w:rsid w:val="00491B0C"/>
    <w:rsid w:val="006F1EC0"/>
    <w:rsid w:val="00B41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D69326D1B1484884A990018F654252">
    <w:name w:val="CDD69326D1B1484884A990018F654252"/>
  </w:style>
  <w:style w:type="character" w:styleId="IntenseEmphasis">
    <w:name w:val="Intense Emphasis"/>
    <w:basedOn w:val="DefaultParagraphFont"/>
    <w:uiPriority w:val="2"/>
    <w:rPr>
      <w:b/>
      <w:iCs/>
      <w:color w:val="262626" w:themeColor="text1" w:themeTint="D9"/>
    </w:rPr>
  </w:style>
  <w:style w:type="paragraph" w:customStyle="1" w:styleId="74B0152E65B04A06B215B451E1F6E788">
    <w:name w:val="74B0152E65B04A06B215B451E1F6E788"/>
  </w:style>
  <w:style w:type="paragraph" w:customStyle="1" w:styleId="E669C21AACCE49D285695C7ABA0A35E7">
    <w:name w:val="E669C21AACCE49D285695C7ABA0A35E7"/>
  </w:style>
  <w:style w:type="paragraph" w:customStyle="1" w:styleId="D30FF80F11F94147BD544B25792FBE91">
    <w:name w:val="D30FF80F11F94147BD544B25792FBE91"/>
  </w:style>
  <w:style w:type="paragraph" w:customStyle="1" w:styleId="EFAE40912E1E4F7B81E15F3306DFB478">
    <w:name w:val="EFAE40912E1E4F7B81E15F3306DFB478"/>
  </w:style>
  <w:style w:type="paragraph" w:customStyle="1" w:styleId="EA770B22D1634D0E8C0C10C106C40C27">
    <w:name w:val="EA770B22D1634D0E8C0C10C106C40C27"/>
  </w:style>
  <w:style w:type="paragraph" w:customStyle="1" w:styleId="DBB14E909AC54F549E4CE3546A99A534">
    <w:name w:val="DBB14E909AC54F549E4CE3546A99A534"/>
  </w:style>
  <w:style w:type="paragraph" w:customStyle="1" w:styleId="93E3D515A6674D7E96F1A0A68C3967E0">
    <w:name w:val="93E3D515A6674D7E96F1A0A68C3967E0"/>
  </w:style>
  <w:style w:type="paragraph" w:customStyle="1" w:styleId="CE4FB0C207094997B92B25759B6BA57F">
    <w:name w:val="CE4FB0C207094997B92B25759B6BA57F"/>
  </w:style>
  <w:style w:type="paragraph" w:customStyle="1" w:styleId="029404E63B56474C9F3AC6FF02216CF2">
    <w:name w:val="029404E63B56474C9F3AC6FF02216CF2"/>
  </w:style>
  <w:style w:type="paragraph" w:customStyle="1" w:styleId="83FFFA6085C44DC2B6A4CD841203F39B">
    <w:name w:val="83FFFA6085C44DC2B6A4CD841203F39B"/>
  </w:style>
  <w:style w:type="paragraph" w:customStyle="1" w:styleId="52BB0A82FB9F46C5BD003BA55FF8DB7C">
    <w:name w:val="52BB0A82FB9F46C5BD003BA55FF8DB7C"/>
  </w:style>
  <w:style w:type="paragraph" w:customStyle="1" w:styleId="4C04FE5866A4475C97951B07ACFF2C1A">
    <w:name w:val="4C04FE5866A4475C97951B07ACFF2C1A"/>
  </w:style>
  <w:style w:type="paragraph" w:customStyle="1" w:styleId="70412613D163415686E9AC8F7F639552">
    <w:name w:val="70412613D163415686E9AC8F7F639552"/>
  </w:style>
  <w:style w:type="paragraph" w:customStyle="1" w:styleId="D3C255ED708C41C6AFF10006D2AB1097">
    <w:name w:val="D3C255ED708C41C6AFF10006D2AB1097"/>
  </w:style>
  <w:style w:type="character" w:styleId="SubtleReference">
    <w:name w:val="Subtle Reference"/>
    <w:basedOn w:val="DefaultParagraphFont"/>
    <w:uiPriority w:val="10"/>
    <w:qFormat/>
    <w:rsid w:val="00491B0C"/>
    <w:rPr>
      <w:b/>
      <w:caps w:val="0"/>
      <w:smallCaps/>
      <w:color w:val="595959" w:themeColor="text1" w:themeTint="A6"/>
    </w:rPr>
  </w:style>
  <w:style w:type="paragraph" w:customStyle="1" w:styleId="37D688B64888472981BCA4F0C5897DFD">
    <w:name w:val="37D688B64888472981BCA4F0C5897DFD"/>
  </w:style>
  <w:style w:type="paragraph" w:customStyle="1" w:styleId="AC321DA7CE7C4932B88FD3B20EF6C2E2">
    <w:name w:val="AC321DA7CE7C4932B88FD3B20EF6C2E2"/>
  </w:style>
  <w:style w:type="paragraph" w:customStyle="1" w:styleId="87A3A178EE3D4FD8A4CBB88D4CEB4DED">
    <w:name w:val="87A3A178EE3D4FD8A4CBB88D4CEB4DED"/>
  </w:style>
  <w:style w:type="paragraph" w:customStyle="1" w:styleId="DBBA9AEED5584F2AB4D5F4FEA34B5A14">
    <w:name w:val="DBBA9AEED5584F2AB4D5F4FEA34B5A14"/>
  </w:style>
  <w:style w:type="paragraph" w:customStyle="1" w:styleId="9A29B7B4088240558C66D362D08DF62E">
    <w:name w:val="9A29B7B4088240558C66D362D08DF62E"/>
  </w:style>
  <w:style w:type="paragraph" w:customStyle="1" w:styleId="967F8C9754724953AF95385B74357B52">
    <w:name w:val="967F8C9754724953AF95385B74357B52"/>
  </w:style>
  <w:style w:type="paragraph" w:customStyle="1" w:styleId="20E3EC285676482E92B93DABD46D9AD0">
    <w:name w:val="20E3EC285676482E92B93DABD46D9AD0"/>
  </w:style>
  <w:style w:type="paragraph" w:customStyle="1" w:styleId="377173770A5F4DD0A8F0AB4E8C9BD131">
    <w:name w:val="377173770A5F4DD0A8F0AB4E8C9BD131"/>
  </w:style>
  <w:style w:type="paragraph" w:customStyle="1" w:styleId="859D58C9D7354D60BCF18F39F4E20F35">
    <w:name w:val="859D58C9D7354D60BCF18F39F4E20F35"/>
  </w:style>
  <w:style w:type="paragraph" w:customStyle="1" w:styleId="3390A4F2B332452EAEBB1724542F5AED">
    <w:name w:val="3390A4F2B332452EAEBB1724542F5AED"/>
  </w:style>
  <w:style w:type="paragraph" w:customStyle="1" w:styleId="7B57B26182134A6DBABC2986B4D86D70">
    <w:name w:val="7B57B26182134A6DBABC2986B4D86D70"/>
  </w:style>
  <w:style w:type="paragraph" w:customStyle="1" w:styleId="C4F9E381BEF747329F65CF36B2DB309B">
    <w:name w:val="C4F9E381BEF747329F65CF36B2DB309B"/>
  </w:style>
  <w:style w:type="paragraph" w:customStyle="1" w:styleId="A75878A5F5A14264865EE43A0A264FBB">
    <w:name w:val="A75878A5F5A14264865EE43A0A264FBB"/>
  </w:style>
  <w:style w:type="paragraph" w:customStyle="1" w:styleId="FE54ED0E59554A22AB0593F99AF7B61F">
    <w:name w:val="FE54ED0E59554A22AB0593F99AF7B61F"/>
  </w:style>
  <w:style w:type="paragraph" w:customStyle="1" w:styleId="0F0D490BFC6049F2A65C5B3F884C6642">
    <w:name w:val="0F0D490BFC6049F2A65C5B3F884C6642"/>
  </w:style>
  <w:style w:type="paragraph" w:customStyle="1" w:styleId="14BA2663742745E9BAA5FB96A4815DE4">
    <w:name w:val="14BA2663742745E9BAA5FB96A4815DE4"/>
  </w:style>
  <w:style w:type="paragraph" w:customStyle="1" w:styleId="DD2B23263F75460796E19AEB5E8303E7">
    <w:name w:val="DD2B23263F75460796E19AEB5E8303E7"/>
  </w:style>
  <w:style w:type="paragraph" w:customStyle="1" w:styleId="2B8DA4167A7E43A28F693D3000F4EDC0">
    <w:name w:val="2B8DA4167A7E43A28F693D3000F4EDC0"/>
  </w:style>
  <w:style w:type="paragraph" w:customStyle="1" w:styleId="CBD1D03FF3B2445AA9E72513C3E01753">
    <w:name w:val="CBD1D03FF3B2445AA9E72513C3E01753"/>
  </w:style>
  <w:style w:type="paragraph" w:customStyle="1" w:styleId="D442CCED8644490F936AB7A62C88F1C3">
    <w:name w:val="D442CCED8644490F936AB7A62C88F1C3"/>
  </w:style>
  <w:style w:type="paragraph" w:customStyle="1" w:styleId="269DB5B995754F04A56728D6BB0AE62D">
    <w:name w:val="269DB5B995754F04A56728D6BB0AE62D"/>
  </w:style>
  <w:style w:type="paragraph" w:customStyle="1" w:styleId="288A64E61F6B45259F39F82825FB5671">
    <w:name w:val="288A64E61F6B45259F39F82825FB5671"/>
  </w:style>
  <w:style w:type="paragraph" w:customStyle="1" w:styleId="A6147CB51C6C49678D1A900A0E586882">
    <w:name w:val="A6147CB51C6C49678D1A900A0E586882"/>
  </w:style>
  <w:style w:type="paragraph" w:customStyle="1" w:styleId="9C9C5F5ABB64478A9B076454E5451976">
    <w:name w:val="9C9C5F5ABB64478A9B076454E5451976"/>
  </w:style>
  <w:style w:type="paragraph" w:customStyle="1" w:styleId="B085B22E98C1498DAC011439A6F24984">
    <w:name w:val="B085B22E98C1498DAC011439A6F24984"/>
  </w:style>
  <w:style w:type="paragraph" w:customStyle="1" w:styleId="A05D306C8537449DB76C66DA9785AF63">
    <w:name w:val="A05D306C8537449DB76C66DA9785AF63"/>
  </w:style>
  <w:style w:type="paragraph" w:customStyle="1" w:styleId="5AF66B0A2E00457EB568CB17F251B2B4">
    <w:name w:val="5AF66B0A2E00457EB568CB17F251B2B4"/>
    <w:rsid w:val="00491B0C"/>
  </w:style>
  <w:style w:type="paragraph" w:customStyle="1" w:styleId="13E4F787892741B4BE08F9BC02EB0663">
    <w:name w:val="13E4F787892741B4BE08F9BC02EB0663"/>
    <w:rsid w:val="00491B0C"/>
  </w:style>
  <w:style w:type="paragraph" w:customStyle="1" w:styleId="F50AE3EB7BE14060B68B508BE089C6E5">
    <w:name w:val="F50AE3EB7BE14060B68B508BE089C6E5"/>
    <w:rsid w:val="00491B0C"/>
  </w:style>
  <w:style w:type="paragraph" w:customStyle="1" w:styleId="E2B7E7D05CA14277BD87ADA3919BBD1D">
    <w:name w:val="E2B7E7D05CA14277BD87ADA3919BBD1D"/>
    <w:rsid w:val="00491B0C"/>
  </w:style>
  <w:style w:type="paragraph" w:customStyle="1" w:styleId="59315CD250994B0DAC5C1412ABDF13DF">
    <w:name w:val="59315CD250994B0DAC5C1412ABDF13DF"/>
    <w:rsid w:val="00491B0C"/>
  </w:style>
  <w:style w:type="paragraph" w:customStyle="1" w:styleId="D8369A20035C40BD9A7C78FDF114AD1C">
    <w:name w:val="D8369A20035C40BD9A7C78FDF114AD1C"/>
    <w:rsid w:val="00491B0C"/>
  </w:style>
  <w:style w:type="paragraph" w:customStyle="1" w:styleId="ACB1F53AB7C04117AAC258A7C79D6986">
    <w:name w:val="ACB1F53AB7C04117AAC258A7C79D6986"/>
    <w:rsid w:val="00491B0C"/>
  </w:style>
  <w:style w:type="paragraph" w:customStyle="1" w:styleId="9965A7C2955149AB982DFC96F8A2E6FD">
    <w:name w:val="9965A7C2955149AB982DFC96F8A2E6FD"/>
    <w:rsid w:val="00491B0C"/>
  </w:style>
  <w:style w:type="paragraph" w:customStyle="1" w:styleId="D1B517499BCD44259FBD91ADCE0DBFB8">
    <w:name w:val="D1B517499BCD44259FBD91ADCE0DBFB8"/>
    <w:rsid w:val="00491B0C"/>
  </w:style>
  <w:style w:type="paragraph" w:customStyle="1" w:styleId="09C1FF4510EA4D23B4E2E2623C08C1EF">
    <w:name w:val="09C1FF4510EA4D23B4E2E2623C08C1EF"/>
    <w:rsid w:val="00491B0C"/>
  </w:style>
  <w:style w:type="paragraph" w:customStyle="1" w:styleId="3D1AED88E6464250A2DD2E786CD032F1">
    <w:name w:val="3D1AED88E6464250A2DD2E786CD032F1"/>
    <w:rsid w:val="00491B0C"/>
  </w:style>
  <w:style w:type="paragraph" w:customStyle="1" w:styleId="E641888BAE114A27936080897776D215">
    <w:name w:val="E641888BAE114A27936080897776D215"/>
    <w:rsid w:val="00491B0C"/>
  </w:style>
  <w:style w:type="paragraph" w:customStyle="1" w:styleId="53999CB8EE714F03A83519B210DBADA3">
    <w:name w:val="53999CB8EE714F03A83519B210DBADA3"/>
    <w:rsid w:val="00491B0C"/>
  </w:style>
  <w:style w:type="paragraph" w:customStyle="1" w:styleId="85E003CC0BC541538046AEF19740A559">
    <w:name w:val="85E003CC0BC541538046AEF19740A559"/>
    <w:rsid w:val="00491B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78</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dc:creator>
  <cp:keywords/>
  <dc:description/>
  <cp:lastModifiedBy>EF</cp:lastModifiedBy>
  <cp:revision>2</cp:revision>
  <cp:lastPrinted>2025-05-27T08:35:00Z</cp:lastPrinted>
  <dcterms:created xsi:type="dcterms:W3CDTF">2025-05-26T19:30:00Z</dcterms:created>
  <dcterms:modified xsi:type="dcterms:W3CDTF">2025-05-27T08:35:00Z</dcterms:modified>
  <cp:category/>
</cp:coreProperties>
</file>